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01F" w:rsidRPr="002E70E9" w:rsidRDefault="0080130B" w:rsidP="009B201F">
      <w:pPr>
        <w:pStyle w:val="TOCTitle"/>
      </w:pPr>
      <w:bookmarkStart w:id="0" w:name="_GoBack"/>
      <w:bookmarkEnd w:id="0"/>
      <w:r>
        <w:t>MJMCA Query manual</w:t>
      </w:r>
    </w:p>
    <w:p w:rsidR="009B201F" w:rsidRPr="009B201F" w:rsidRDefault="0080130B" w:rsidP="009B201F">
      <w:pPr>
        <w:pStyle w:val="Level1"/>
      </w:pPr>
      <w:r>
        <w:rPr>
          <w:webHidden/>
        </w:rPr>
        <w:t>Basic User Interface</w:t>
      </w:r>
      <w:r w:rsidR="00417E2B">
        <w:rPr>
          <w:webHidden/>
        </w:rPr>
        <w:tab/>
      </w:r>
      <w:sdt>
        <w:sdtPr>
          <w:rPr>
            <w:webHidden/>
          </w:rPr>
          <w:id w:val="371946835"/>
          <w:placeholder>
            <w:docPart w:val="0379910EA1014976B9634EA99825992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1474DC" w:rsidRDefault="0080130B" w:rsidP="009B201F">
      <w:pPr>
        <w:pStyle w:val="Level2"/>
        <w:rPr>
          <w:webHidden/>
        </w:rPr>
      </w:pPr>
      <w:r>
        <w:rPr>
          <w:webHidden/>
        </w:rPr>
        <w:t xml:space="preserve">basic Interface </w:t>
      </w:r>
      <w:r w:rsidR="001474DC">
        <w:rPr>
          <w:webHidden/>
        </w:rPr>
        <w:t>Login</w:t>
      </w:r>
    </w:p>
    <w:p w:rsidR="009B201F" w:rsidRPr="009B201F" w:rsidRDefault="001474DC" w:rsidP="009B201F">
      <w:pPr>
        <w:pStyle w:val="Level2"/>
      </w:pPr>
      <w:r>
        <w:rPr>
          <w:noProof/>
        </w:rPr>
        <w:drawing>
          <wp:inline distT="0" distB="0" distL="0" distR="0">
            <wp:extent cx="2240280" cy="1349074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n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77" cy="13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2B">
        <w:rPr>
          <w:webHidden/>
        </w:rPr>
        <w:tab/>
      </w:r>
      <w:sdt>
        <w:sdtPr>
          <w:rPr>
            <w:webHidden/>
          </w:rPr>
          <w:id w:val="371946862"/>
          <w:placeholder>
            <w:docPart w:val="F0EB461DE04B49889951AAAF4D6A3BC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80130B" w:rsidP="009B201F">
      <w:pPr>
        <w:pStyle w:val="Level3"/>
      </w:pPr>
      <w:r>
        <w:rPr>
          <w:webHidden/>
        </w:rPr>
        <w:t xml:space="preserve">Ease of use </w:t>
      </w:r>
      <w:r w:rsidR="00417E2B">
        <w:rPr>
          <w:webHidden/>
        </w:rPr>
        <w:tab/>
      </w:r>
      <w:sdt>
        <w:sdtPr>
          <w:rPr>
            <w:webHidden/>
          </w:rPr>
          <w:id w:val="371946889"/>
          <w:placeholder>
            <w:docPart w:val="B55AAF5452D7465288428742311BCA2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1474DC" w:rsidRDefault="0080130B" w:rsidP="009B201F">
      <w:pPr>
        <w:pStyle w:val="Level3"/>
        <w:rPr>
          <w:webHidden/>
        </w:rPr>
      </w:pPr>
      <w:r>
        <w:rPr>
          <w:webHidden/>
        </w:rPr>
        <w:t>Drop Down menu offers easy selection of data</w:t>
      </w:r>
    </w:p>
    <w:p w:rsidR="009B201F" w:rsidRPr="009B201F" w:rsidRDefault="00B049D7" w:rsidP="0080130B">
      <w:pPr>
        <w:pStyle w:val="Level3"/>
      </w:pPr>
      <w:r>
        <w:rPr>
          <w:noProof/>
        </w:rPr>
        <w:drawing>
          <wp:inline distT="0" distB="0" distL="0" distR="0">
            <wp:extent cx="3802380" cy="381514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TabWithLi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744" cy="38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AA1">
        <w:rPr>
          <w:webHidden/>
        </w:rPr>
        <w:tab/>
      </w:r>
      <w:sdt>
        <w:sdtPr>
          <w:rPr>
            <w:webHidden/>
          </w:rPr>
          <w:id w:val="371946890"/>
          <w:placeholder>
            <w:docPart w:val="F751D175DF6442EFA88F53B147F484A6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1"/>
          <w:placeholder>
            <w:docPart w:val="A5F0356A2F25432FB38CCCB4DFA9EC6E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2"/>
          <w:placeholder>
            <w:docPart w:val="781F37DB54E14E6B931CB087F479E985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971AA1" w:rsidP="009B201F">
      <w:pPr>
        <w:pStyle w:val="Level2"/>
      </w:pPr>
      <w:r>
        <w:rPr>
          <w:webHidden/>
        </w:rPr>
        <w:tab/>
      </w:r>
      <w:sdt>
        <w:sdtPr>
          <w:rPr>
            <w:webHidden/>
          </w:rPr>
          <w:id w:val="371946893"/>
          <w:placeholder>
            <w:docPart w:val="F34B4AA9721B41BFB3D44BC9076AAB80"/>
          </w:placeholder>
          <w:temporary/>
          <w:showingPlcHdr/>
        </w:sdtPr>
        <w:sdtEndPr/>
        <w:sdtContent>
          <w:r>
            <w:rPr>
              <w:webHidden/>
            </w:rPr>
            <w:t>#</w:t>
          </w:r>
        </w:sdtContent>
      </w:sdt>
    </w:p>
    <w:p w:rsidR="009B201F" w:rsidRPr="009B201F" w:rsidRDefault="0080130B" w:rsidP="009B201F">
      <w:pPr>
        <w:pStyle w:val="Level1"/>
      </w:pPr>
      <w:r>
        <w:rPr>
          <w:webHidden/>
        </w:rPr>
        <w:t>Adding applicants</w:t>
      </w:r>
      <w:r w:rsidR="00971AA1">
        <w:rPr>
          <w:webHidden/>
        </w:rPr>
        <w:tab/>
      </w:r>
      <w:sdt>
        <w:sdtPr>
          <w:rPr>
            <w:webHidden/>
          </w:rPr>
          <w:id w:val="371946894"/>
          <w:placeholder>
            <w:docPart w:val="8C016CB7AB264C7997133E034F0DF90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B049D7" w:rsidRDefault="0080130B" w:rsidP="009B201F">
      <w:pPr>
        <w:pStyle w:val="Level2"/>
        <w:rPr>
          <w:webHidden/>
        </w:rPr>
      </w:pPr>
      <w:r>
        <w:rPr>
          <w:webHidden/>
        </w:rPr>
        <w:t>multiple input boxes</w:t>
      </w:r>
    </w:p>
    <w:p w:rsidR="009B201F" w:rsidRPr="009B201F" w:rsidRDefault="00B049D7" w:rsidP="009B201F">
      <w:pPr>
        <w:pStyle w:val="Level2"/>
      </w:pPr>
      <w:r>
        <w:rPr>
          <w:noProof/>
        </w:rPr>
        <w:lastRenderedPageBreak/>
        <w:drawing>
          <wp:inline distT="0" distB="0" distL="0" distR="0">
            <wp:extent cx="4137719" cy="3697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licationDataEnt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99" cy="37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AA1">
        <w:rPr>
          <w:webHidden/>
        </w:rPr>
        <w:tab/>
      </w:r>
      <w:sdt>
        <w:sdtPr>
          <w:rPr>
            <w:webHidden/>
          </w:rPr>
          <w:id w:val="371946895"/>
          <w:placeholder>
            <w:docPart w:val="0EE45841A88943999B8EB62B9C5C8178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80130B" w:rsidP="009B201F">
      <w:pPr>
        <w:pStyle w:val="Level2"/>
      </w:pPr>
      <w:r>
        <w:rPr>
          <w:webHidden/>
        </w:rPr>
        <w:t>certain required fields</w:t>
      </w:r>
      <w:r w:rsidR="00971AA1">
        <w:rPr>
          <w:webHidden/>
        </w:rPr>
        <w:tab/>
      </w:r>
      <w:sdt>
        <w:sdtPr>
          <w:rPr>
            <w:webHidden/>
          </w:rPr>
          <w:id w:val="371946896"/>
          <w:placeholder>
            <w:docPart w:val="83FA8B2BEB2D43D8BAE4FE40320F697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B049D7" w:rsidRDefault="0080130B" w:rsidP="009B201F">
      <w:pPr>
        <w:pStyle w:val="Level3"/>
        <w:rPr>
          <w:webHidden/>
        </w:rPr>
      </w:pPr>
      <w:r>
        <w:rPr>
          <w:webHidden/>
        </w:rPr>
        <w:t>allows for full applicant info integration</w:t>
      </w:r>
    </w:p>
    <w:p w:rsidR="00B049D7" w:rsidRDefault="00B049D7" w:rsidP="009B201F">
      <w:pPr>
        <w:pStyle w:val="Level3"/>
        <w:rPr>
          <w:webHidden/>
        </w:rPr>
      </w:pPr>
    </w:p>
    <w:p w:rsidR="00B049D7" w:rsidRDefault="00B049D7" w:rsidP="009B201F">
      <w:pPr>
        <w:pStyle w:val="Level3"/>
        <w:rPr>
          <w:webHidden/>
        </w:rPr>
      </w:pPr>
      <w:r>
        <w:rPr>
          <w:webHidden/>
        </w:rPr>
        <w:t>Employee Inputs</w:t>
      </w:r>
    </w:p>
    <w:p w:rsidR="00B049D7" w:rsidRDefault="00B049D7" w:rsidP="009B201F">
      <w:pPr>
        <w:pStyle w:val="Level3"/>
        <w:rPr>
          <w:webHidden/>
        </w:rPr>
      </w:pPr>
      <w:r>
        <w:rPr>
          <w:noProof/>
        </w:rPr>
        <w:drawing>
          <wp:inline distT="0" distB="0" distL="0" distR="0">
            <wp:extent cx="3566160" cy="355914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Employe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385" cy="35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D7" w:rsidRDefault="00971AA1" w:rsidP="009B201F">
      <w:pPr>
        <w:pStyle w:val="Level3"/>
        <w:rPr>
          <w:webHidden/>
        </w:rPr>
      </w:pPr>
      <w:r>
        <w:rPr>
          <w:webHidden/>
        </w:rPr>
        <w:tab/>
      </w:r>
      <w:sdt>
        <w:sdtPr>
          <w:rPr>
            <w:webHidden/>
          </w:rPr>
          <w:id w:val="371946897"/>
          <w:placeholder>
            <w:docPart w:val="1641A5767BE64A34A307EBB66F81FBAB"/>
          </w:placeholder>
          <w:temporary/>
          <w:showingPlcHdr/>
        </w:sdtPr>
        <w:sdtEndPr/>
        <w:sdtContent>
          <w:r>
            <w:rPr>
              <w:webHidden/>
            </w:rPr>
            <w:t>#</w:t>
          </w:r>
        </w:sdtContent>
      </w:sdt>
    </w:p>
    <w:p w:rsidR="009B201F" w:rsidRPr="009B201F" w:rsidRDefault="0080130B" w:rsidP="009B201F">
      <w:pPr>
        <w:pStyle w:val="Level3"/>
      </w:pPr>
      <w:r>
        <w:rPr>
          <w:webHidden/>
        </w:rPr>
        <w:lastRenderedPageBreak/>
        <w:t>individual information can be updated (i.e. update tab)</w:t>
      </w:r>
      <w:r w:rsidR="00971AA1">
        <w:rPr>
          <w:webHidden/>
        </w:rPr>
        <w:tab/>
      </w:r>
      <w:sdt>
        <w:sdtPr>
          <w:rPr>
            <w:webHidden/>
          </w:rPr>
          <w:id w:val="371946898"/>
          <w:placeholder>
            <w:docPart w:val="8483AA80F67147808173B21528F733D0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B049D7" w:rsidRDefault="00B049D7" w:rsidP="009B201F">
      <w:pPr>
        <w:pStyle w:val="Level3"/>
        <w:rPr>
          <w:webHidden/>
        </w:rPr>
      </w:pPr>
      <w:r>
        <w:rPr>
          <w:noProof/>
        </w:rPr>
        <w:drawing>
          <wp:inline distT="0" distB="0" distL="0" distR="0">
            <wp:extent cx="3139440" cy="313326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061" cy="313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1F" w:rsidRPr="009B201F" w:rsidRDefault="00971AA1" w:rsidP="009B201F">
      <w:pPr>
        <w:pStyle w:val="Level3"/>
      </w:pPr>
      <w:r>
        <w:rPr>
          <w:webHidden/>
        </w:rPr>
        <w:tab/>
      </w:r>
      <w:sdt>
        <w:sdtPr>
          <w:rPr>
            <w:webHidden/>
          </w:rPr>
          <w:id w:val="371946899"/>
          <w:placeholder>
            <w:docPart w:val="F068EEB86F744BEB8BB63FC2FF1D2F7E"/>
          </w:placeholder>
          <w:temporary/>
          <w:showingPlcHdr/>
        </w:sdtPr>
        <w:sdtEndPr/>
        <w:sdtContent>
          <w:r>
            <w:rPr>
              <w:webHidden/>
            </w:rPr>
            <w:t>#</w:t>
          </w:r>
        </w:sdtContent>
      </w:sdt>
    </w:p>
    <w:p w:rsidR="00B049D7" w:rsidRDefault="00B049D7" w:rsidP="009B201F">
      <w:pPr>
        <w:pStyle w:val="Level2"/>
        <w:rPr>
          <w:webHidden/>
        </w:rPr>
      </w:pPr>
    </w:p>
    <w:p w:rsidR="00B049D7" w:rsidRDefault="00B049D7" w:rsidP="009B201F">
      <w:pPr>
        <w:pStyle w:val="Level2"/>
        <w:rPr>
          <w:webHidden/>
        </w:rPr>
      </w:pPr>
    </w:p>
    <w:p w:rsidR="00B049D7" w:rsidRDefault="00B049D7" w:rsidP="009B201F">
      <w:pPr>
        <w:pStyle w:val="Level2"/>
        <w:rPr>
          <w:webHidden/>
        </w:rPr>
      </w:pPr>
    </w:p>
    <w:p w:rsidR="00B049D7" w:rsidRDefault="00B049D7" w:rsidP="009B201F">
      <w:pPr>
        <w:pStyle w:val="Level2"/>
        <w:rPr>
          <w:webHidden/>
        </w:rPr>
      </w:pPr>
      <w:r>
        <w:rPr>
          <w:webHidden/>
        </w:rPr>
        <w:t xml:space="preserve">individual deletion </w:t>
      </w:r>
    </w:p>
    <w:p w:rsidR="009B201F" w:rsidRPr="009B201F" w:rsidRDefault="00B049D7" w:rsidP="009B201F">
      <w:pPr>
        <w:pStyle w:val="Level2"/>
      </w:pPr>
      <w:r>
        <w:rPr>
          <w:noProof/>
        </w:rPr>
        <w:drawing>
          <wp:inline distT="0" distB="0" distL="0" distR="0">
            <wp:extent cx="3078480" cy="308881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30" cy="30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AA1">
        <w:rPr>
          <w:webHidden/>
        </w:rPr>
        <w:tab/>
      </w:r>
      <w:sdt>
        <w:sdtPr>
          <w:rPr>
            <w:webHidden/>
          </w:rPr>
          <w:id w:val="371946900"/>
          <w:placeholder>
            <w:docPart w:val="256EC5E520C34A6986CD595F813E0090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sectPr w:rsidR="009B201F" w:rsidRPr="009B201F" w:rsidSect="0087325A"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775" w:rsidRDefault="00486775" w:rsidP="005E390D">
      <w:r>
        <w:separator/>
      </w:r>
    </w:p>
  </w:endnote>
  <w:endnote w:type="continuationSeparator" w:id="0">
    <w:p w:rsidR="00486775" w:rsidRDefault="00486775" w:rsidP="005E3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775" w:rsidRDefault="00486775" w:rsidP="005E390D">
      <w:r>
        <w:separator/>
      </w:r>
    </w:p>
  </w:footnote>
  <w:footnote w:type="continuationSeparator" w:id="0">
    <w:p w:rsidR="00486775" w:rsidRDefault="00486775" w:rsidP="005E3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90D" w:rsidRDefault="005E390D" w:rsidP="005E390D">
    <w:pPr>
      <w:pStyle w:val="Header"/>
      <w:jc w:val="right"/>
    </w:pPr>
    <w:r>
      <w:t>Max, Moshe, Alex, Clauria, Josh</w:t>
    </w:r>
  </w:p>
  <w:p w:rsidR="005E390D" w:rsidRDefault="005E390D" w:rsidP="005E390D">
    <w:pPr>
      <w:pStyle w:val="Header"/>
      <w:jc w:val="right"/>
    </w:pPr>
    <w:r>
      <w:t>Group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30B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4DC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86775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390D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130B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49D7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5F68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029EEC"/>
  <w15:docId w15:val="{5AB2C55B-B744-4482-8494-467E3C510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AA1"/>
    <w:rPr>
      <w:rFonts w:asciiTheme="minorHAnsi" w:hAnsiTheme="minorHAnsi" w:cs="Arial"/>
    </w:rPr>
  </w:style>
  <w:style w:type="paragraph" w:styleId="Heading1">
    <w:name w:val="heading 1"/>
    <w:basedOn w:val="Normal"/>
    <w:next w:val="Normal"/>
    <w:link w:val="Heading1Char"/>
    <w:rsid w:val="00971A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O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O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O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rsid w:val="00971A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71AA1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71A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5E39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E390D"/>
    <w:rPr>
      <w:rFonts w:asciiTheme="minorHAnsi" w:hAnsiTheme="minorHAnsi" w:cs="Arial"/>
    </w:rPr>
  </w:style>
  <w:style w:type="paragraph" w:styleId="Footer">
    <w:name w:val="footer"/>
    <w:basedOn w:val="Normal"/>
    <w:link w:val="FooterChar"/>
    <w:unhideWhenUsed/>
    <w:rsid w:val="005E39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E390D"/>
    <w:rPr>
      <w:rFonts w:asciiTheme="minorHAnsi" w:hAnsiTheme="minorHAns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calAdmin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379910EA1014976B9634EA998259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393F8-BF24-4A21-8FE0-42BF9B73B978}"/>
      </w:docPartPr>
      <w:docPartBody>
        <w:p w:rsidR="00000000" w:rsidRDefault="00CC6C52">
          <w:pPr>
            <w:pStyle w:val="0379910EA1014976B9634EA99825992C"/>
          </w:pPr>
          <w:r>
            <w:rPr>
              <w:webHidden/>
            </w:rPr>
            <w:t>#</w:t>
          </w:r>
        </w:p>
      </w:docPartBody>
    </w:docPart>
    <w:docPart>
      <w:docPartPr>
        <w:name w:val="F0EB461DE04B49889951AAAF4D6A3B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9FA9CA-C037-453B-B97B-C633104B3858}"/>
      </w:docPartPr>
      <w:docPartBody>
        <w:p w:rsidR="00000000" w:rsidRDefault="00CC6C52">
          <w:pPr>
            <w:pStyle w:val="F0EB461DE04B49889951AAAF4D6A3BCB"/>
          </w:pPr>
          <w:r>
            <w:rPr>
              <w:webHidden/>
            </w:rPr>
            <w:t>#</w:t>
          </w:r>
        </w:p>
      </w:docPartBody>
    </w:docPart>
    <w:docPart>
      <w:docPartPr>
        <w:name w:val="B55AAF5452D7465288428742311BCA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6FBE70-AFBC-436E-BD9F-99998F2E2AD7}"/>
      </w:docPartPr>
      <w:docPartBody>
        <w:p w:rsidR="00000000" w:rsidRDefault="00CC6C52">
          <w:pPr>
            <w:pStyle w:val="B55AAF5452D7465288428742311BCA29"/>
          </w:pPr>
          <w:r>
            <w:rPr>
              <w:webHidden/>
            </w:rPr>
            <w:t>#</w:t>
          </w:r>
        </w:p>
      </w:docPartBody>
    </w:docPart>
    <w:docPart>
      <w:docPartPr>
        <w:name w:val="F751D175DF6442EFA88F53B147F48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D9F78-DB71-4C35-8C67-5848062BBB3E}"/>
      </w:docPartPr>
      <w:docPartBody>
        <w:p w:rsidR="00000000" w:rsidRDefault="00CC6C52">
          <w:pPr>
            <w:pStyle w:val="F751D175DF6442EFA88F53B147F484A6"/>
          </w:pPr>
          <w:r>
            <w:rPr>
              <w:webHidden/>
            </w:rPr>
            <w:t>#</w:t>
          </w:r>
        </w:p>
      </w:docPartBody>
    </w:docPart>
    <w:docPart>
      <w:docPartPr>
        <w:name w:val="A5F0356A2F25432FB38CCCB4DFA9E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24283-94B1-408C-9C2F-9F082253EC6C}"/>
      </w:docPartPr>
      <w:docPartBody>
        <w:p w:rsidR="00000000" w:rsidRDefault="00CC6C52">
          <w:pPr>
            <w:pStyle w:val="A5F0356A2F25432FB38CCCB4DFA9EC6E"/>
          </w:pPr>
          <w:r>
            <w:rPr>
              <w:webHidden/>
            </w:rPr>
            <w:t>#</w:t>
          </w:r>
        </w:p>
      </w:docPartBody>
    </w:docPart>
    <w:docPart>
      <w:docPartPr>
        <w:name w:val="781F37DB54E14E6B931CB087F479E9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DB359-951F-4105-B650-7D4840829134}"/>
      </w:docPartPr>
      <w:docPartBody>
        <w:p w:rsidR="00000000" w:rsidRDefault="00CC6C52">
          <w:pPr>
            <w:pStyle w:val="781F37DB54E14E6B931CB087F479E985"/>
          </w:pPr>
          <w:r>
            <w:rPr>
              <w:webHidden/>
            </w:rPr>
            <w:t>#</w:t>
          </w:r>
        </w:p>
      </w:docPartBody>
    </w:docPart>
    <w:docPart>
      <w:docPartPr>
        <w:name w:val="F34B4AA9721B41BFB3D44BC9076AA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EF6854-999E-497C-B0C3-702FF22F0801}"/>
      </w:docPartPr>
      <w:docPartBody>
        <w:p w:rsidR="00000000" w:rsidRDefault="00CC6C52">
          <w:pPr>
            <w:pStyle w:val="F34B4AA9721B41BFB3D44BC9076AAB80"/>
          </w:pPr>
          <w:r>
            <w:rPr>
              <w:webHidden/>
            </w:rPr>
            <w:t>#</w:t>
          </w:r>
        </w:p>
      </w:docPartBody>
    </w:docPart>
    <w:docPart>
      <w:docPartPr>
        <w:name w:val="8C016CB7AB264C7997133E034F0DF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8A4A1-9600-4B1B-A69E-15123D514015}"/>
      </w:docPartPr>
      <w:docPartBody>
        <w:p w:rsidR="00000000" w:rsidRDefault="00CC6C52">
          <w:pPr>
            <w:pStyle w:val="8C016CB7AB264C7997133E034F0DF90B"/>
          </w:pPr>
          <w:r>
            <w:rPr>
              <w:webHidden/>
            </w:rPr>
            <w:t>#</w:t>
          </w:r>
        </w:p>
      </w:docPartBody>
    </w:docPart>
    <w:docPart>
      <w:docPartPr>
        <w:name w:val="0EE45841A88943999B8EB62B9C5C81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B57010-E84F-4A5D-A1E9-8CBD2A7B3C59}"/>
      </w:docPartPr>
      <w:docPartBody>
        <w:p w:rsidR="00000000" w:rsidRDefault="00CC6C52">
          <w:pPr>
            <w:pStyle w:val="0EE45841A88943999B8EB62B9C5C8178"/>
          </w:pPr>
          <w:r>
            <w:rPr>
              <w:webHidden/>
            </w:rPr>
            <w:t>#</w:t>
          </w:r>
        </w:p>
      </w:docPartBody>
    </w:docPart>
    <w:docPart>
      <w:docPartPr>
        <w:name w:val="83FA8B2BEB2D43D8BAE4FE40320F69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CFBA7C-9195-426D-BDC9-191C8FAC863A}"/>
      </w:docPartPr>
      <w:docPartBody>
        <w:p w:rsidR="00000000" w:rsidRDefault="00CC6C52">
          <w:pPr>
            <w:pStyle w:val="83FA8B2BEB2D43D8BAE4FE40320F697F"/>
          </w:pPr>
          <w:r>
            <w:rPr>
              <w:webHidden/>
            </w:rPr>
            <w:t>#</w:t>
          </w:r>
        </w:p>
      </w:docPartBody>
    </w:docPart>
    <w:docPart>
      <w:docPartPr>
        <w:name w:val="1641A5767BE64A34A307EBB66F81FB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A96F0-D5BF-4A39-BDD8-499FCB3DF560}"/>
      </w:docPartPr>
      <w:docPartBody>
        <w:p w:rsidR="00000000" w:rsidRDefault="00CC6C52">
          <w:pPr>
            <w:pStyle w:val="1641A5767BE64A34A307EBB66F81FBAB"/>
          </w:pPr>
          <w:r>
            <w:rPr>
              <w:webHidden/>
            </w:rPr>
            <w:t>#</w:t>
          </w:r>
        </w:p>
      </w:docPartBody>
    </w:docPart>
    <w:docPart>
      <w:docPartPr>
        <w:name w:val="8483AA80F67147808173B21528F733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1E86E-AF7F-42BC-AAEA-C407FA4B96D7}"/>
      </w:docPartPr>
      <w:docPartBody>
        <w:p w:rsidR="00000000" w:rsidRDefault="00CC6C52">
          <w:pPr>
            <w:pStyle w:val="8483AA80F67147808173B21528F733D0"/>
          </w:pPr>
          <w:r>
            <w:rPr>
              <w:webHidden/>
            </w:rPr>
            <w:t>#</w:t>
          </w:r>
        </w:p>
      </w:docPartBody>
    </w:docPart>
    <w:docPart>
      <w:docPartPr>
        <w:name w:val="F068EEB86F744BEB8BB63FC2FF1D2F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7585FD-CB23-4F24-A313-46D2B7E7D200}"/>
      </w:docPartPr>
      <w:docPartBody>
        <w:p w:rsidR="00000000" w:rsidRDefault="00CC6C52">
          <w:pPr>
            <w:pStyle w:val="F068EEB86F744BEB8BB63FC2FF1D2F7E"/>
          </w:pPr>
          <w:r>
            <w:rPr>
              <w:webHidden/>
            </w:rPr>
            <w:t>#</w:t>
          </w:r>
        </w:p>
      </w:docPartBody>
    </w:docPart>
    <w:docPart>
      <w:docPartPr>
        <w:name w:val="256EC5E520C34A6986CD595F813E00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018439-CAEF-4865-AD84-31D2DE1B5B7D}"/>
      </w:docPartPr>
      <w:docPartBody>
        <w:p w:rsidR="00000000" w:rsidRDefault="00CC6C52">
          <w:pPr>
            <w:pStyle w:val="256EC5E520C34A6986CD595F813E0090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C52"/>
    <w:rsid w:val="00CC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128A16D55D49BE86714800A4F67CBF">
    <w:name w:val="0A128A16D55D49BE86714800A4F67CBF"/>
  </w:style>
  <w:style w:type="paragraph" w:customStyle="1" w:styleId="0379910EA1014976B9634EA99825992C">
    <w:name w:val="0379910EA1014976B9634EA99825992C"/>
  </w:style>
  <w:style w:type="paragraph" w:customStyle="1" w:styleId="A1A5827815F44084B60853B73565CB7F">
    <w:name w:val="A1A5827815F44084B60853B73565CB7F"/>
  </w:style>
  <w:style w:type="paragraph" w:customStyle="1" w:styleId="F0EB461DE04B49889951AAAF4D6A3BCB">
    <w:name w:val="F0EB461DE04B49889951AAAF4D6A3BCB"/>
  </w:style>
  <w:style w:type="paragraph" w:customStyle="1" w:styleId="C82724F9916349BA817E74081527BDC3">
    <w:name w:val="C82724F9916349BA817E74081527BDC3"/>
  </w:style>
  <w:style w:type="paragraph" w:customStyle="1" w:styleId="B55AAF5452D7465288428742311BCA29">
    <w:name w:val="B55AAF5452D7465288428742311BCA29"/>
  </w:style>
  <w:style w:type="paragraph" w:customStyle="1" w:styleId="F899E7FD3F4A4E17B4110B0ADEE98B58">
    <w:name w:val="F899E7FD3F4A4E17B4110B0ADEE98B58"/>
  </w:style>
  <w:style w:type="paragraph" w:customStyle="1" w:styleId="F751D175DF6442EFA88F53B147F484A6">
    <w:name w:val="F751D175DF6442EFA88F53B147F484A6"/>
  </w:style>
  <w:style w:type="paragraph" w:customStyle="1" w:styleId="18B8652209E94471A83363D2398925DA">
    <w:name w:val="18B8652209E94471A83363D2398925DA"/>
  </w:style>
  <w:style w:type="paragraph" w:customStyle="1" w:styleId="A5F0356A2F25432FB38CCCB4DFA9EC6E">
    <w:name w:val="A5F0356A2F25432FB38CCCB4DFA9EC6E"/>
  </w:style>
  <w:style w:type="paragraph" w:customStyle="1" w:styleId="7A3A7CF5AF094D859FBA4EC546E78CB4">
    <w:name w:val="7A3A7CF5AF094D859FBA4EC546E78CB4"/>
  </w:style>
  <w:style w:type="paragraph" w:customStyle="1" w:styleId="781F37DB54E14E6B931CB087F479E985">
    <w:name w:val="781F37DB54E14E6B931CB087F479E985"/>
  </w:style>
  <w:style w:type="paragraph" w:customStyle="1" w:styleId="820BE70E42C24C8F9E7A9988A0EBA5A1">
    <w:name w:val="820BE70E42C24C8F9E7A9988A0EBA5A1"/>
  </w:style>
  <w:style w:type="paragraph" w:customStyle="1" w:styleId="F34B4AA9721B41BFB3D44BC9076AAB80">
    <w:name w:val="F34B4AA9721B41BFB3D44BC9076AAB80"/>
  </w:style>
  <w:style w:type="paragraph" w:customStyle="1" w:styleId="B935C0A05370413386AF1A1603027160">
    <w:name w:val="B935C0A05370413386AF1A1603027160"/>
  </w:style>
  <w:style w:type="paragraph" w:customStyle="1" w:styleId="8C016CB7AB264C7997133E034F0DF90B">
    <w:name w:val="8C016CB7AB264C7997133E034F0DF90B"/>
  </w:style>
  <w:style w:type="paragraph" w:customStyle="1" w:styleId="34D21C882CF849CA9547B09BCB381F75">
    <w:name w:val="34D21C882CF849CA9547B09BCB381F75"/>
  </w:style>
  <w:style w:type="paragraph" w:customStyle="1" w:styleId="0EE45841A88943999B8EB62B9C5C8178">
    <w:name w:val="0EE45841A88943999B8EB62B9C5C8178"/>
  </w:style>
  <w:style w:type="paragraph" w:customStyle="1" w:styleId="204AF989EACA48D490E09D7C5A17EC05">
    <w:name w:val="204AF989EACA48D490E09D7C5A17EC05"/>
  </w:style>
  <w:style w:type="paragraph" w:customStyle="1" w:styleId="83FA8B2BEB2D43D8BAE4FE40320F697F">
    <w:name w:val="83FA8B2BEB2D43D8BAE4FE40320F697F"/>
  </w:style>
  <w:style w:type="paragraph" w:customStyle="1" w:styleId="EA06982D2D194EB79A22131BF7336E5A">
    <w:name w:val="EA06982D2D194EB79A22131BF7336E5A"/>
  </w:style>
  <w:style w:type="paragraph" w:customStyle="1" w:styleId="1641A5767BE64A34A307EBB66F81FBAB">
    <w:name w:val="1641A5767BE64A34A307EBB66F81FBAB"/>
  </w:style>
  <w:style w:type="paragraph" w:customStyle="1" w:styleId="EC06347F0729440BA2B8607EC37E91BC">
    <w:name w:val="EC06347F0729440BA2B8607EC37E91BC"/>
  </w:style>
  <w:style w:type="paragraph" w:customStyle="1" w:styleId="8483AA80F67147808173B21528F733D0">
    <w:name w:val="8483AA80F67147808173B21528F733D0"/>
  </w:style>
  <w:style w:type="paragraph" w:customStyle="1" w:styleId="802704A81F3845E087221121C7196A30">
    <w:name w:val="802704A81F3845E087221121C7196A30"/>
  </w:style>
  <w:style w:type="paragraph" w:customStyle="1" w:styleId="F068EEB86F744BEB8BB63FC2FF1D2F7E">
    <w:name w:val="F068EEB86F744BEB8BB63FC2FF1D2F7E"/>
  </w:style>
  <w:style w:type="paragraph" w:customStyle="1" w:styleId="437310E52CDC463DB0C5D3E188F596F5">
    <w:name w:val="437310E52CDC463DB0C5D3E188F596F5"/>
  </w:style>
  <w:style w:type="paragraph" w:customStyle="1" w:styleId="256EC5E520C34A6986CD595F813E0090">
    <w:name w:val="256EC5E520C34A6986CD595F813E0090"/>
  </w:style>
  <w:style w:type="paragraph" w:customStyle="1" w:styleId="8F4DB8D9746641DBB20FB3EACAD4E3A0">
    <w:name w:val="8F4DB8D9746641DBB20FB3EACAD4E3A0"/>
  </w:style>
  <w:style w:type="paragraph" w:customStyle="1" w:styleId="7A597E5AE0FF4252917D175C941022EB">
    <w:name w:val="7A597E5AE0FF4252917D175C941022EB"/>
  </w:style>
  <w:style w:type="paragraph" w:customStyle="1" w:styleId="76CFB257214C41D6A5C38795B6B0E60F">
    <w:name w:val="76CFB257214C41D6A5C38795B6B0E60F"/>
  </w:style>
  <w:style w:type="paragraph" w:customStyle="1" w:styleId="564CC6900EBF43FDBCC63B53826E1A6A">
    <w:name w:val="564CC6900EBF43FDBCC63B53826E1A6A"/>
  </w:style>
  <w:style w:type="paragraph" w:customStyle="1" w:styleId="BB9776811DB345C38C3FCAADFBE69358">
    <w:name w:val="BB9776811DB345C38C3FCAADFBE69358"/>
  </w:style>
  <w:style w:type="paragraph" w:customStyle="1" w:styleId="387883C931774A3EA77A38F0581598C9">
    <w:name w:val="387883C931774A3EA77A38F0581598C9"/>
  </w:style>
  <w:style w:type="paragraph" w:customStyle="1" w:styleId="CAFA6F98DFF749889B07C42742B31A35">
    <w:name w:val="CAFA6F98DFF749889B07C42742B31A35"/>
  </w:style>
  <w:style w:type="paragraph" w:customStyle="1" w:styleId="2C9387DAD9724219850E7D342E3DC665">
    <w:name w:val="2C9387DAD9724219850E7D342E3DC665"/>
  </w:style>
  <w:style w:type="paragraph" w:customStyle="1" w:styleId="517BE304327849088017A35C25C33AEC">
    <w:name w:val="517BE304327849088017A35C25C33AEC"/>
  </w:style>
  <w:style w:type="paragraph" w:customStyle="1" w:styleId="6A1142B7E5984745A3839D69741DC267">
    <w:name w:val="6A1142B7E5984745A3839D69741DC267"/>
  </w:style>
  <w:style w:type="paragraph" w:customStyle="1" w:styleId="DF24FFE81CC744E694264326C9AD0219">
    <w:name w:val="DF24FFE81CC744E694264326C9AD0219"/>
  </w:style>
  <w:style w:type="paragraph" w:customStyle="1" w:styleId="6B5A0B42656F4ADE8A31B8AE087350C7">
    <w:name w:val="6B5A0B42656F4ADE8A31B8AE087350C7"/>
  </w:style>
  <w:style w:type="paragraph" w:customStyle="1" w:styleId="6CB1FA67FBE04F3A9EB33BA64F45380D">
    <w:name w:val="6CB1FA67FBE04F3A9EB33BA64F45380D"/>
  </w:style>
  <w:style w:type="paragraph" w:customStyle="1" w:styleId="31EA70211EBA485A8B9CBBFF810CD8F1">
    <w:name w:val="31EA70211EBA485A8B9CBBFF810CD8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2035-01-01T08:00:00+00:00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730285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2011-12-21T20:57:00+00:00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1386632</Value>
      <Value>1386992</Value>
    </PublishStatusLookup>
    <APAuthor xmlns="4873beb7-5857-4685-be1f-d57550cc96cc">
      <UserInfo>
        <DisplayName>REDMOND\v-gehous</DisplayName>
        <AccountId>2365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 xsi:nil="true"/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>2007 Template UpLeveling Do Not HandOff</UALocComments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2007 Default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TP102806423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OfficeOnlineVNext,OfficeOnline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14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  <LocMarketGroupTiers2 xmlns="4873beb7-5857-4685-be1f-d57550cc96cc">,t:Tier 1,t:Tier 2,t:Tier 3,</LocMarketGroupTiers2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20CCF3-354A-4CE6-8C37-24120D5AC978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6BCF12BC-9877-495F-BA37-658A3ABF05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design).dotx</Template>
  <TotalTime>35</TotalTime>
  <Pages>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(Fancy design)</vt:lpstr>
    </vt:vector>
  </TitlesOfParts>
  <Company>Towson University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(Fancy design)</dc:title>
  <dc:creator>Windows User</dc:creator>
  <cp:lastModifiedBy>Windows User</cp:lastModifiedBy>
  <cp:revision>1</cp:revision>
  <dcterms:created xsi:type="dcterms:W3CDTF">2020-05-11T03:12:00Z</dcterms:created>
  <dcterms:modified xsi:type="dcterms:W3CDTF">2020-05-11T03:47:00Z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